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CCE2" w14:textId="77777777" w:rsidR="00D2066B" w:rsidRDefault="00D2066B">
      <w:pPr>
        <w:rPr>
          <w:sz w:val="40"/>
          <w:szCs w:val="40"/>
          <w:u w:val="single"/>
        </w:rPr>
      </w:pPr>
    </w:p>
    <w:p w14:paraId="4A42B90B" w14:textId="77777777" w:rsidR="00D2066B" w:rsidRDefault="00000000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Lab 2 placeholder- documentation</w:t>
      </w:r>
    </w:p>
    <w:p w14:paraId="7CC1A4A6" w14:textId="77777777" w:rsidR="00D2066B" w:rsidRDefault="00D2066B">
      <w:pPr>
        <w:rPr>
          <w:sz w:val="40"/>
          <w:szCs w:val="40"/>
          <w:u w:val="single"/>
        </w:rPr>
      </w:pPr>
    </w:p>
    <w:p w14:paraId="2BD6635A" w14:textId="77777777" w:rsidR="00D2066B" w:rsidRDefault="00000000">
      <w:r>
        <w:rPr>
          <w:sz w:val="28"/>
          <w:szCs w:val="28"/>
          <w:u w:val="single"/>
        </w:rPr>
        <w:t>Task 1</w:t>
      </w:r>
      <w:r>
        <w:rPr>
          <w:sz w:val="28"/>
          <w:szCs w:val="28"/>
        </w:rPr>
        <w:t xml:space="preserve"> – </w:t>
      </w:r>
    </w:p>
    <w:p w14:paraId="5AAE2EAA" w14:textId="53D083C3" w:rsidR="00D2066B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We needed to take a screenshot of our </w:t>
      </w:r>
      <w:proofErr w:type="spellStart"/>
      <w:r>
        <w:rPr>
          <w:sz w:val="28"/>
          <w:szCs w:val="28"/>
        </w:rPr>
        <w:t>ArchOSC</w:t>
      </w:r>
      <w:proofErr w:type="spellEnd"/>
      <w:r>
        <w:rPr>
          <w:sz w:val="28"/>
          <w:szCs w:val="28"/>
        </w:rPr>
        <w:t xml:space="preserve"> assignment folder to show we was successfully able to create the file location for the project and to make a </w:t>
      </w:r>
      <w:r w:rsidR="00352342">
        <w:rPr>
          <w:sz w:val="28"/>
          <w:szCs w:val="28"/>
        </w:rPr>
        <w:t>specific folder to</w:t>
      </w:r>
      <w:r>
        <w:rPr>
          <w:sz w:val="28"/>
          <w:szCs w:val="28"/>
        </w:rPr>
        <w:t xml:space="preserve"> document our work clearly.</w:t>
      </w:r>
    </w:p>
    <w:p w14:paraId="34EB057D" w14:textId="6C142E64" w:rsidR="00352342" w:rsidRDefault="00352342">
      <w:pPr>
        <w:rPr>
          <w:noProof/>
        </w:rPr>
      </w:pPr>
      <w:r>
        <w:rPr>
          <w:noProof/>
        </w:rPr>
        <w:drawing>
          <wp:inline distT="0" distB="0" distL="0" distR="0" wp14:anchorId="5D44AE68" wp14:editId="5054E918">
            <wp:extent cx="5731510" cy="3222625"/>
            <wp:effectExtent l="0" t="0" r="2540" b="0"/>
            <wp:docPr id="5693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397" name="Picture 569343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9571" w14:textId="4C39B7C2" w:rsidR="00352342" w:rsidRDefault="00352342" w:rsidP="00352342">
      <w:r>
        <w:lastRenderedPageBreak/>
        <w:t xml:space="preserve">Task 2 – used the git </w:t>
      </w:r>
      <w:proofErr w:type="spellStart"/>
      <w:r>
        <w:t>init</w:t>
      </w:r>
      <w:proofErr w:type="spellEnd"/>
      <w:r>
        <w:t xml:space="preserve"> command in terminal to </w:t>
      </w:r>
      <w:r w:rsidR="00653A02">
        <w:t xml:space="preserve">create a remote repository that we can link to our online repository </w:t>
      </w:r>
      <w:proofErr w:type="gramStart"/>
      <w:r w:rsidR="00653A02">
        <w:t>later on</w:t>
      </w:r>
      <w:proofErr w:type="gramEnd"/>
      <w:r w:rsidR="00653A02">
        <w:t>.</w:t>
      </w:r>
      <w:r w:rsidR="00653A02">
        <w:rPr>
          <w:noProof/>
        </w:rPr>
        <w:drawing>
          <wp:inline distT="0" distB="0" distL="0" distR="0" wp14:anchorId="2C381AFC" wp14:editId="7F701201">
            <wp:extent cx="4921501" cy="3357155"/>
            <wp:effectExtent l="0" t="0" r="0" b="0"/>
            <wp:docPr id="258035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35929" name="Picture 2580359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457" cy="335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61CE" w14:textId="4153EC92" w:rsidR="00352342" w:rsidRDefault="00352342" w:rsidP="00352342">
      <w:pPr>
        <w:rPr>
          <w:noProof/>
        </w:rPr>
      </w:pPr>
    </w:p>
    <w:p w14:paraId="0CF26728" w14:textId="45009E73" w:rsidR="00352342" w:rsidRDefault="00352342" w:rsidP="00352342">
      <w:r>
        <w:t xml:space="preserve">Task 3 </w:t>
      </w:r>
      <w:r w:rsidR="00653A02">
        <w:t>–</w:t>
      </w:r>
      <w:r>
        <w:t xml:space="preserve"> </w:t>
      </w:r>
      <w:r w:rsidR="00653A02">
        <w:t>created an online repository that we can link our local repository too</w:t>
      </w:r>
    </w:p>
    <w:p w14:paraId="71DFB7B3" w14:textId="799BED7A" w:rsidR="00653A02" w:rsidRDefault="00653A02" w:rsidP="00352342">
      <w:r>
        <w:rPr>
          <w:noProof/>
        </w:rPr>
        <w:lastRenderedPageBreak/>
        <w:drawing>
          <wp:inline distT="0" distB="0" distL="0" distR="0" wp14:anchorId="6DF25335" wp14:editId="68789182">
            <wp:extent cx="5731510" cy="5382895"/>
            <wp:effectExtent l="0" t="0" r="2540" b="8255"/>
            <wp:docPr id="217539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39120" name="Picture 2175391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6102" w14:textId="77777777" w:rsidR="00352342" w:rsidRDefault="00352342" w:rsidP="00352342"/>
    <w:p w14:paraId="47A51948" w14:textId="5EDF7081" w:rsidR="00653A02" w:rsidRDefault="00653A02" w:rsidP="00352342">
      <w:r>
        <w:t xml:space="preserve">Task 4 – used the git remote pull origin main command to link the online repository to our local repository which allows us to push and pull changes creating </w:t>
      </w:r>
      <w:proofErr w:type="gramStart"/>
      <w:r>
        <w:t>a</w:t>
      </w:r>
      <w:proofErr w:type="gramEnd"/>
      <w:r>
        <w:t xml:space="preserve"> online backup/save of the work.</w:t>
      </w:r>
    </w:p>
    <w:p w14:paraId="181F408A" w14:textId="2E1D47B7" w:rsidR="00653A02" w:rsidRDefault="00653A02" w:rsidP="0035234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5503E9" wp14:editId="690D07D7">
            <wp:extent cx="5731510" cy="3507105"/>
            <wp:effectExtent l="0" t="0" r="2540" b="0"/>
            <wp:docPr id="1734967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67563" name="Picture 17349675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FF25" w14:textId="77777777" w:rsidR="00653A02" w:rsidRDefault="00653A02" w:rsidP="00653A02">
      <w:pPr>
        <w:rPr>
          <w:noProof/>
        </w:rPr>
      </w:pPr>
    </w:p>
    <w:p w14:paraId="44322362" w14:textId="7C56109F" w:rsidR="00653A02" w:rsidRDefault="00653A02" w:rsidP="00653A02">
      <w:pPr>
        <w:ind w:firstLine="720"/>
      </w:pPr>
      <w:r>
        <w:t>Task 5 – used the git pull and push commands to save changes and the git status and git commit to check file status and add notes of changes or work done.</w:t>
      </w:r>
    </w:p>
    <w:p w14:paraId="050E1186" w14:textId="5C387D3B" w:rsidR="00653A02" w:rsidRDefault="00653A02" w:rsidP="00653A02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7E291972" wp14:editId="4A9214D4">
            <wp:extent cx="5731510" cy="3517265"/>
            <wp:effectExtent l="0" t="0" r="2540" b="6985"/>
            <wp:docPr id="356861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61790" name="Picture 3568617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A29F" w14:textId="77777777" w:rsidR="00653A02" w:rsidRDefault="00653A02" w:rsidP="00653A02">
      <w:pPr>
        <w:rPr>
          <w:noProof/>
        </w:rPr>
      </w:pPr>
    </w:p>
    <w:p w14:paraId="6C8B0D87" w14:textId="210EF6AA" w:rsidR="00653A02" w:rsidRDefault="00653A02" w:rsidP="00653A02">
      <w:pPr>
        <w:tabs>
          <w:tab w:val="left" w:pos="1365"/>
        </w:tabs>
      </w:pPr>
      <w:r>
        <w:tab/>
        <w:t>Task 5 – online repository updated showing all local files on GitHub page.</w:t>
      </w:r>
    </w:p>
    <w:p w14:paraId="353C6812" w14:textId="39A27739" w:rsidR="00653A02" w:rsidRDefault="00653A02" w:rsidP="00653A02">
      <w:pPr>
        <w:tabs>
          <w:tab w:val="left" w:pos="136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8C4A697" wp14:editId="4B9AF8AE">
            <wp:extent cx="5731510" cy="5033645"/>
            <wp:effectExtent l="0" t="0" r="2540" b="0"/>
            <wp:docPr id="2076197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97831" name="Picture 20761978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70BA" w14:textId="2298DBCB" w:rsidR="00F2511B" w:rsidRDefault="00F2511B" w:rsidP="00653A02">
      <w:pPr>
        <w:rPr>
          <w:noProof/>
        </w:rPr>
      </w:pPr>
    </w:p>
    <w:p w14:paraId="0277E26A" w14:textId="398D50DE" w:rsidR="00653A02" w:rsidRDefault="00653A02" w:rsidP="00F2511B">
      <w:pPr>
        <w:suppressAutoHyphens w:val="0"/>
        <w:rPr>
          <w:noProof/>
        </w:rPr>
      </w:pPr>
      <w:r>
        <w:t xml:space="preserve">Task 6 </w:t>
      </w:r>
      <w:r w:rsidR="00F2511B">
        <w:t>–</w:t>
      </w:r>
      <w:r>
        <w:t xml:space="preserve"> </w:t>
      </w:r>
      <w:r w:rsidR="00F2511B">
        <w:t>built and deployed website through GitHub pages creating a link to the page that can be shared and used to access webpage.</w:t>
      </w:r>
    </w:p>
    <w:p w14:paraId="69F921D2" w14:textId="535D27F9" w:rsidR="00F2511B" w:rsidRDefault="00F2511B" w:rsidP="00653A02">
      <w:r>
        <w:rPr>
          <w:noProof/>
        </w:rPr>
        <w:drawing>
          <wp:inline distT="0" distB="0" distL="0" distR="0" wp14:anchorId="37D35D50" wp14:editId="69E47B6E">
            <wp:extent cx="5731510" cy="2567305"/>
            <wp:effectExtent l="0" t="0" r="2540" b="4445"/>
            <wp:docPr id="12348778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7890" name="Picture 12348778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B722" w14:textId="37AD9810" w:rsidR="00F2511B" w:rsidRDefault="00F2511B" w:rsidP="00653A02">
      <w:r>
        <w:lastRenderedPageBreak/>
        <w:t>Task 6 – webpage example.</w:t>
      </w:r>
    </w:p>
    <w:p w14:paraId="7BA5124D" w14:textId="791C8B8E" w:rsidR="00F2511B" w:rsidRDefault="00F2511B" w:rsidP="00653A02">
      <w:pPr>
        <w:rPr>
          <w:noProof/>
        </w:rPr>
      </w:pPr>
      <w:r>
        <w:rPr>
          <w:noProof/>
        </w:rPr>
        <w:drawing>
          <wp:inline distT="0" distB="0" distL="0" distR="0" wp14:anchorId="5722C9DC" wp14:editId="7FBC1D7A">
            <wp:extent cx="5731510" cy="4250690"/>
            <wp:effectExtent l="0" t="0" r="2540" b="0"/>
            <wp:docPr id="2022827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27032" name="Picture 20228270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D7A3" w14:textId="77777777" w:rsidR="00F2511B" w:rsidRDefault="00F2511B" w:rsidP="00F2511B">
      <w:pPr>
        <w:rPr>
          <w:noProof/>
        </w:rPr>
      </w:pPr>
    </w:p>
    <w:p w14:paraId="1D77EE68" w14:textId="3B3F0AAD" w:rsidR="00F2511B" w:rsidRDefault="00F2511B" w:rsidP="00F2511B">
      <w:pPr>
        <w:ind w:firstLine="720"/>
      </w:pPr>
      <w:r>
        <w:t>Task 6 – updated webpage.</w:t>
      </w:r>
    </w:p>
    <w:p w14:paraId="3B37BF81" w14:textId="6160DB7F" w:rsidR="00F2511B" w:rsidRDefault="00F2511B" w:rsidP="00F2511B">
      <w:pPr>
        <w:ind w:firstLine="720"/>
      </w:pPr>
      <w:r>
        <w:rPr>
          <w:noProof/>
        </w:rPr>
        <w:drawing>
          <wp:inline distT="0" distB="0" distL="0" distR="0" wp14:anchorId="5BD18129" wp14:editId="51B00CB6">
            <wp:extent cx="5731510" cy="3085465"/>
            <wp:effectExtent l="0" t="0" r="2540" b="635"/>
            <wp:docPr id="1445267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67367" name="Picture 14452673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5A7D" w14:textId="77777777" w:rsidR="00F2511B" w:rsidRDefault="00F2511B" w:rsidP="00F2511B">
      <w:pPr>
        <w:ind w:firstLine="720"/>
      </w:pPr>
    </w:p>
    <w:p w14:paraId="5A302255" w14:textId="32CF31A3" w:rsidR="00F2511B" w:rsidRPr="00F2511B" w:rsidRDefault="00F2511B" w:rsidP="00F2511B">
      <w:pPr>
        <w:ind w:firstLine="720"/>
      </w:pPr>
      <w:r>
        <w:lastRenderedPageBreak/>
        <w:t xml:space="preserve">Task 7 – finished </w:t>
      </w:r>
      <w:proofErr w:type="spellStart"/>
      <w:r>
        <w:t>wepage</w:t>
      </w:r>
      <w:proofErr w:type="spellEnd"/>
      <w:r>
        <w:t>.</w:t>
      </w:r>
    </w:p>
    <w:sectPr w:rsidR="00F2511B" w:rsidRPr="00F2511B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21F2" w14:textId="77777777" w:rsidR="003B125C" w:rsidRDefault="003B125C">
      <w:pPr>
        <w:spacing w:after="0" w:line="240" w:lineRule="auto"/>
      </w:pPr>
      <w:r>
        <w:separator/>
      </w:r>
    </w:p>
  </w:endnote>
  <w:endnote w:type="continuationSeparator" w:id="0">
    <w:p w14:paraId="635D8D33" w14:textId="77777777" w:rsidR="003B125C" w:rsidRDefault="003B1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63FEF" w14:textId="77777777" w:rsidR="003B125C" w:rsidRDefault="003B125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DDDCBE1" w14:textId="77777777" w:rsidR="003B125C" w:rsidRDefault="003B12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2066B"/>
    <w:rsid w:val="00352342"/>
    <w:rsid w:val="003B125C"/>
    <w:rsid w:val="00575AC7"/>
    <w:rsid w:val="00653A02"/>
    <w:rsid w:val="00D2066B"/>
    <w:rsid w:val="00E46FC7"/>
    <w:rsid w:val="00F2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A11F"/>
  <w15:docId w15:val="{1E0EE5ED-E689-42EE-AD14-C9B7920E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Arial"/>
        <w:kern w:val="3"/>
        <w:sz w:val="24"/>
        <w:szCs w:val="24"/>
        <w:lang w:val="en-GB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5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11B"/>
  </w:style>
  <w:style w:type="paragraph" w:styleId="Footer">
    <w:name w:val="footer"/>
    <w:basedOn w:val="Normal"/>
    <w:link w:val="FooterChar"/>
    <w:uiPriority w:val="99"/>
    <w:unhideWhenUsed/>
    <w:rsid w:val="00F251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HARRISON</dc:creator>
  <dc:description/>
  <cp:lastModifiedBy>Ben Harrison</cp:lastModifiedBy>
  <cp:revision>4</cp:revision>
  <dcterms:created xsi:type="dcterms:W3CDTF">2026-02-09T11:33:00Z</dcterms:created>
  <dcterms:modified xsi:type="dcterms:W3CDTF">2026-02-09T11:35:00Z</dcterms:modified>
</cp:coreProperties>
</file>